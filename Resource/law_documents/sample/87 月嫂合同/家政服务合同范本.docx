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6DAA13" w14:textId="77777777" w:rsidR="003E67EC" w:rsidRDefault="003E67EC">
      <w:pPr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家政服务合同</w:t>
      </w:r>
    </w:p>
    <w:p w14:paraId="2122580C" w14:textId="77777777" w:rsidR="003E67EC" w:rsidRDefault="003E67EC"/>
    <w:p w14:paraId="3D98803A" w14:textId="77777777" w:rsidR="003E67EC" w:rsidRDefault="003E67EC">
      <w:r>
        <w:t>甲方</w:t>
      </w:r>
      <w:r>
        <w:rPr>
          <w:rFonts w:hint="eastAsia"/>
        </w:rPr>
        <w:t>（雇主）</w:t>
      </w:r>
      <w:r>
        <w:t>：</w:t>
      </w:r>
      <w:r>
        <w:rPr>
          <w:u w:val="single"/>
        </w:rPr>
        <w:t>        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>    </w:t>
      </w:r>
      <w:r>
        <w:rPr>
          <w:rFonts w:hint="eastAsia"/>
        </w:rPr>
        <w:t>身份证号：</w:t>
      </w:r>
      <w:r>
        <w:rPr>
          <w:u w:val="single"/>
        </w:rPr>
        <w:t>      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>      </w:t>
      </w:r>
      <w:r>
        <w:t>乙方</w:t>
      </w:r>
      <w:r>
        <w:rPr>
          <w:rFonts w:hint="eastAsia"/>
        </w:rPr>
        <w:t>（家政员）</w:t>
      </w:r>
      <w:r>
        <w:t>：</w:t>
      </w:r>
      <w:r>
        <w:rPr>
          <w:u w:val="single"/>
        </w:rPr>
        <w:t>         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>  </w:t>
      </w:r>
      <w:r>
        <w:rPr>
          <w:rFonts w:hint="eastAsia"/>
        </w:rPr>
        <w:t>身份证号：</w:t>
      </w:r>
      <w:r>
        <w:rPr>
          <w:u w:val="single"/>
        </w:rPr>
        <w:t> 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> </w:t>
      </w:r>
      <w:r>
        <w:rPr>
          <w:rFonts w:hint="eastAsia"/>
          <w:u w:val="single"/>
        </w:rPr>
        <w:t xml:space="preserve">        </w:t>
      </w:r>
      <w:r>
        <w:rPr>
          <w:u w:val="single"/>
        </w:rPr>
        <w:t>         </w:t>
      </w:r>
    </w:p>
    <w:p w14:paraId="1E7C0FEF" w14:textId="77777777" w:rsidR="003E67EC" w:rsidRDefault="003E67EC">
      <w:pPr>
        <w:rPr>
          <w:rFonts w:hint="eastAsia"/>
          <w:u w:val="single"/>
        </w:rPr>
      </w:pPr>
      <w:r>
        <w:rPr>
          <w:rFonts w:hint="eastAsia"/>
        </w:rPr>
        <w:t>丙方（居间方）：</w:t>
      </w:r>
      <w:r>
        <w:rPr>
          <w:rFonts w:hint="eastAsia"/>
          <w:u w:val="single"/>
        </w:rPr>
        <w:t xml:space="preserve">                                                </w:t>
      </w:r>
    </w:p>
    <w:p w14:paraId="187BF5A7" w14:textId="77777777" w:rsidR="003E67EC" w:rsidRDefault="003E67EC">
      <w:pPr>
        <w:rPr>
          <w:rFonts w:hint="eastAsia"/>
        </w:rPr>
      </w:pPr>
      <w:r>
        <w:t>根据《中华人民共和国合同法》、《中华人民共和国消费者权益保护法》及其他有关法律、法规的规定，甲乙双方在平等、自愿、公平、诚实信用的基础上就家政服务的相关事宜协商订立本合同。</w:t>
      </w:r>
      <w:r>
        <w:t> </w:t>
      </w:r>
      <w:r>
        <w:br/>
      </w:r>
      <w:r>
        <w:rPr>
          <w:rFonts w:hint="eastAsia"/>
          <w:b/>
          <w:bCs/>
        </w:rPr>
        <w:t>第一条：服务内容：</w:t>
      </w:r>
      <w:r>
        <w:rPr>
          <w:rFonts w:hint="eastAsia"/>
        </w:rPr>
        <w:t>甲方同意雇用乙方为其提供□月嫂□育儿嫂□（其它）服务。乙方也愿意为甲方提供此项服务</w:t>
      </w:r>
      <w:r>
        <w:br/>
      </w:r>
      <w:r>
        <w:rPr>
          <w:b/>
          <w:bCs/>
        </w:rPr>
        <w:t>第</w:t>
      </w:r>
      <w:r>
        <w:rPr>
          <w:rFonts w:hint="eastAsia"/>
          <w:b/>
          <w:bCs/>
        </w:rPr>
        <w:t>二</w:t>
      </w:r>
      <w:r>
        <w:rPr>
          <w:b/>
          <w:bCs/>
        </w:rPr>
        <w:t>条</w:t>
      </w:r>
      <w:r>
        <w:rPr>
          <w:rFonts w:hint="eastAsia"/>
          <w:b/>
          <w:bCs/>
        </w:rPr>
        <w:t>：</w:t>
      </w:r>
      <w:r>
        <w:rPr>
          <w:b/>
          <w:bCs/>
        </w:rPr>
        <w:t>服务期限：</w:t>
      </w:r>
      <w:r>
        <w:rPr>
          <w:u w:val="single"/>
        </w:rPr>
        <w:t>      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t>年</w:t>
      </w:r>
      <w:r>
        <w:rPr>
          <w:u w:val="single"/>
        </w:rPr>
        <w:t xml:space="preserve">    </w:t>
      </w:r>
      <w:r>
        <w:rPr>
          <w:rFonts w:hint="eastAsia"/>
          <w:u w:val="single"/>
        </w:rPr>
        <w:t xml:space="preserve">  </w:t>
      </w:r>
      <w:r>
        <w:t>月</w:t>
      </w:r>
      <w:r>
        <w:rPr>
          <w:u w:val="single"/>
        </w:rPr>
        <w:t>   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t>日</w:t>
      </w:r>
      <w:r>
        <w:rPr>
          <w:rFonts w:hint="eastAsia"/>
        </w:rPr>
        <w:t>至</w:t>
      </w:r>
      <w:r>
        <w:rPr>
          <w:u w:val="single"/>
        </w:rPr>
        <w:t>      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t>年</w:t>
      </w:r>
      <w:r>
        <w:rPr>
          <w:u w:val="single"/>
        </w:rPr>
        <w:t xml:space="preserve">    </w:t>
      </w:r>
      <w:r>
        <w:rPr>
          <w:rFonts w:hint="eastAsia"/>
          <w:u w:val="single"/>
        </w:rPr>
        <w:t xml:space="preserve">  </w:t>
      </w:r>
      <w:r>
        <w:t>月</w:t>
      </w:r>
      <w:r>
        <w:rPr>
          <w:u w:val="single"/>
        </w:rPr>
        <w:t>   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t>日</w:t>
      </w:r>
      <w:r>
        <w:rPr>
          <w:rFonts w:hint="eastAsia"/>
        </w:rPr>
        <w:t>。乙方服务时间为□住家□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小时</w:t>
      </w:r>
      <w:r>
        <w:rPr>
          <w:rFonts w:hint="eastAsia"/>
        </w:rPr>
        <w:t>/</w:t>
      </w:r>
      <w:r>
        <w:rPr>
          <w:rFonts w:hint="eastAsia"/>
        </w:rPr>
        <w:t>天□（其它）</w:t>
      </w:r>
      <w:r>
        <w:rPr>
          <w:u w:val="single"/>
        </w:rPr>
        <w:t>      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  </w:t>
      </w:r>
      <w:r>
        <w:rPr>
          <w:rFonts w:hint="eastAsia"/>
        </w:rPr>
        <w:t>。每月休息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天。</w:t>
      </w:r>
    </w:p>
    <w:p w14:paraId="668BD97D" w14:textId="77777777" w:rsidR="003E67EC" w:rsidRDefault="003E67EC">
      <w:pPr>
        <w:rPr>
          <w:rFonts w:hint="eastAsia"/>
        </w:rPr>
      </w:pPr>
      <w:r>
        <w:rPr>
          <w:rFonts w:hint="eastAsia"/>
          <w:b/>
          <w:bCs/>
        </w:rPr>
        <w:t>第三条：服务地点：</w:t>
      </w:r>
      <w:r>
        <w:rPr>
          <w:rFonts w:hint="eastAsia"/>
          <w:u w:val="single"/>
        </w:rPr>
        <w:t xml:space="preserve">                                        </w:t>
      </w:r>
    </w:p>
    <w:p w14:paraId="1E2377BD" w14:textId="77777777" w:rsidR="003E67EC" w:rsidRDefault="003E67EC">
      <w:pPr>
        <w:rPr>
          <w:rFonts w:hint="eastAsia"/>
        </w:rPr>
      </w:pPr>
      <w:r>
        <w:rPr>
          <w:rFonts w:hint="eastAsia"/>
          <w:b/>
          <w:bCs/>
        </w:rPr>
        <w:t>第四条：服务费：</w:t>
      </w:r>
      <w:r>
        <w:rPr>
          <w:rFonts w:hint="eastAsia"/>
        </w:rPr>
        <w:t>乙方服务费为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月。付款方式：月付。合同定金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元。第一月服务费甲方应在乙方入户前支付。</w:t>
      </w:r>
    </w:p>
    <w:p w14:paraId="51B553A4" w14:textId="77777777" w:rsidR="003E67EC" w:rsidRDefault="003E67EC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第五条：甲方权利和义务</w:t>
      </w:r>
    </w:p>
    <w:p w14:paraId="3456AD72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1</w:t>
      </w:r>
      <w:r>
        <w:rPr>
          <w:rFonts w:hint="eastAsia"/>
        </w:rPr>
        <w:t>、若对乙方服务不满意，甲方有权要求丙方调换人员或中止合同。若终止合同，则扣除乙方实际工资后剩余服务费将退还甲方。</w:t>
      </w:r>
    </w:p>
    <w:p w14:paraId="7C48B358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2</w:t>
      </w:r>
      <w:r>
        <w:rPr>
          <w:rFonts w:hint="eastAsia"/>
        </w:rPr>
        <w:t>、甲方有权拒绝乙方在其住宅从事与约定服务无关的活动。</w:t>
      </w:r>
    </w:p>
    <w:p w14:paraId="0C153B5F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3</w:t>
      </w:r>
      <w:r>
        <w:rPr>
          <w:rFonts w:hint="eastAsia"/>
        </w:rPr>
        <w:t>、应向乙方明确服务要求、生活习惯，合同安排日常家庭事务，必要时予以示范；提前告知乙方重要家庭成员信息。如疾病、双胎或早产等；对于住家服务人员，甲方应保障其每天不小于</w:t>
      </w:r>
      <w:r>
        <w:rPr>
          <w:rFonts w:hint="eastAsia"/>
        </w:rPr>
        <w:t>8</w:t>
      </w:r>
      <w:r>
        <w:rPr>
          <w:rFonts w:hint="eastAsia"/>
        </w:rPr>
        <w:t>小时的休息时间。国家法定假日乙方享受待遇按国家规定执行。</w:t>
      </w:r>
    </w:p>
    <w:p w14:paraId="25935D7E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4</w:t>
      </w:r>
      <w:r>
        <w:rPr>
          <w:rFonts w:hint="eastAsia"/>
        </w:rPr>
        <w:t>、对乙方在服务期间和服务场所的安全负责，不得指使从事危险工作；如遇乙方突发急病或其他伤害时，甲方应采取必要的救治措施；乙方离开服务地点外出，未按时返回或发生意外，甲方应在</w:t>
      </w:r>
      <w:r>
        <w:rPr>
          <w:rFonts w:hint="eastAsia"/>
        </w:rPr>
        <w:t>24</w:t>
      </w:r>
      <w:r>
        <w:rPr>
          <w:rFonts w:hint="eastAsia"/>
        </w:rPr>
        <w:t>小时内通知丙方。</w:t>
      </w:r>
    </w:p>
    <w:p w14:paraId="2176642C" w14:textId="77777777" w:rsidR="003E67EC" w:rsidRDefault="003E67EC">
      <w:pPr>
        <w:numPr>
          <w:ilvl w:val="0"/>
          <w:numId w:val="1"/>
        </w:numPr>
      </w:pPr>
      <w:r>
        <w:rPr>
          <w:rFonts w:hint="eastAsia"/>
          <w:b/>
          <w:bCs/>
        </w:rPr>
        <w:t>：乙方的服务和义务</w:t>
      </w:r>
      <w:r>
        <w:br/>
      </w:r>
      <w:r>
        <w:rPr>
          <w:rFonts w:hint="eastAsia"/>
        </w:rPr>
        <w:t xml:space="preserve">      </w:t>
      </w:r>
      <w:r>
        <w:t>1</w:t>
      </w:r>
      <w:r>
        <w:t>、</w:t>
      </w:r>
      <w:r>
        <w:rPr>
          <w:rFonts w:hint="eastAsia"/>
        </w:rPr>
        <w:t>按照培训或用户要求操作，认真做好本职工作。服从甲方的管理和指导，尊重甲方的生活习俗，善待服务对象，爱护甲方财务。</w:t>
      </w:r>
    </w:p>
    <w:p w14:paraId="55EDA4B4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2</w:t>
      </w:r>
      <w:r>
        <w:rPr>
          <w:rFonts w:hint="eastAsia"/>
        </w:rPr>
        <w:t>、请假外出应征得甲方同意，禁止擅自离岗。如确需提前终止合同，应提前到丙方处办理手续，经现在方处办理手续，经丙方同意方可中止提供服务。</w:t>
      </w:r>
    </w:p>
    <w:p w14:paraId="18D47A7D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3</w:t>
      </w:r>
      <w:r>
        <w:rPr>
          <w:rFonts w:hint="eastAsia"/>
        </w:rPr>
        <w:t>、有权向双胞胎、早产儿、重大疾病等特殊客户收</w:t>
      </w:r>
      <w:r>
        <w:rPr>
          <w:rFonts w:hint="eastAsia"/>
        </w:rPr>
        <w:t>30%</w:t>
      </w:r>
      <w:r>
        <w:rPr>
          <w:rFonts w:hint="eastAsia"/>
        </w:rPr>
        <w:t>服务费；有权拒绝从事与合同内容不符的工作，有权拒绝为其他第三方服务，有权拒绝在非约定地址服务；有权有侵权行为的在甲方、丙方解除合同。</w:t>
      </w:r>
    </w:p>
    <w:p w14:paraId="2A6BD2DF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4</w:t>
      </w:r>
      <w:r>
        <w:rPr>
          <w:rFonts w:hint="eastAsia"/>
        </w:rPr>
        <w:t>、不得在甲方住处从事与合同约定服务无关的活动；不得有任何主观恶意损害甲方合法权益的行为；因乙方原因而造成甲方人身或其他权益受侵害的，乙方要承担相应的法律责任和经济效益。</w:t>
      </w:r>
    </w:p>
    <w:p w14:paraId="0585771A" w14:textId="77777777" w:rsidR="003E67EC" w:rsidRDefault="003E67EC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：丙方的权利和义务</w:t>
      </w:r>
    </w:p>
    <w:p w14:paraId="6C36DBDC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1</w:t>
      </w:r>
      <w:r>
        <w:rPr>
          <w:rFonts w:hint="eastAsia"/>
        </w:rPr>
        <w:t>、验证甲乙双方身份信息；为甲方委派身份经过验证、体检合格关达到相应技能的员工，认真兑现各项服务。</w:t>
      </w:r>
    </w:p>
    <w:p w14:paraId="0F9D88B3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2</w:t>
      </w:r>
      <w:r>
        <w:rPr>
          <w:rFonts w:hint="eastAsia"/>
        </w:rPr>
        <w:t>、为乙方建立服务档案，记录乙方的工作经历</w:t>
      </w:r>
      <w:r>
        <w:rPr>
          <w:rFonts w:hint="eastAsia"/>
        </w:rPr>
        <w:t xml:space="preserve"> </w:t>
      </w:r>
      <w:r>
        <w:rPr>
          <w:rFonts w:hint="eastAsia"/>
        </w:rPr>
        <w:t>：指导督促乙方执行合同的各项约定；对乙方进行一定的思想教育、技能培训。</w:t>
      </w:r>
    </w:p>
    <w:p w14:paraId="29920595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3</w:t>
      </w:r>
      <w:r>
        <w:rPr>
          <w:rFonts w:hint="eastAsia"/>
        </w:rPr>
        <w:t>、因乙方原因（如生病、事假等）或甲方原因（如服务日期变更）造成乙方不行履约时，有权为甲方调换人员。</w:t>
      </w:r>
    </w:p>
    <w:p w14:paraId="61ECF4B3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4</w:t>
      </w:r>
      <w:r>
        <w:rPr>
          <w:rFonts w:hint="eastAsia"/>
        </w:rPr>
        <w:t>、有权向甲方了解乙方的工作情况，有权对乙方的错误行为进行批评指正。有权调查并协助解决甲、乙双方产生纠纷。</w:t>
      </w:r>
    </w:p>
    <w:p w14:paraId="5A74737B" w14:textId="77777777" w:rsidR="003E67EC" w:rsidRDefault="003E67EC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：其它约定</w:t>
      </w:r>
    </w:p>
    <w:p w14:paraId="407F2A92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1</w:t>
      </w:r>
      <w:r>
        <w:rPr>
          <w:rFonts w:hint="eastAsia"/>
        </w:rPr>
        <w:t>、服务期满甲方若续用乙方，应征求乙方和丙方同意并提前天到丙方处续签合同。</w:t>
      </w:r>
    </w:p>
    <w:p w14:paraId="69910AAA" w14:textId="77777777" w:rsidR="003E67EC" w:rsidRDefault="003E67EC">
      <w:pPr>
        <w:rPr>
          <w:rFonts w:hint="eastAsia"/>
        </w:rPr>
      </w:pPr>
      <w:r>
        <w:rPr>
          <w:rFonts w:hint="eastAsia"/>
        </w:rPr>
        <w:t xml:space="preserve">      2</w:t>
      </w:r>
      <w:r>
        <w:rPr>
          <w:rFonts w:hint="eastAsia"/>
        </w:rPr>
        <w:t>、乙方下户离岗时，甲乙双方均应认真检查各自有无财物丢失或人身损害。乙方离岗后，合同各方不再为其方损失承担责任。</w:t>
      </w:r>
    </w:p>
    <w:p w14:paraId="7C52FD9C" w14:textId="77777777" w:rsidR="003E67EC" w:rsidRDefault="003E67EC">
      <w:pPr>
        <w:rPr>
          <w:rFonts w:hint="eastAsia"/>
        </w:rPr>
      </w:pPr>
    </w:p>
    <w:p w14:paraId="16D8526B" w14:textId="77777777" w:rsidR="003E67EC" w:rsidRDefault="003E67EC">
      <w:pPr>
        <w:spacing w:line="40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甲方：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              </w:t>
      </w:r>
      <w:r>
        <w:rPr>
          <w:rFonts w:hint="eastAsia"/>
        </w:rPr>
        <w:t>乙方：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    </w:t>
      </w:r>
      <w:r>
        <w:rPr>
          <w:rFonts w:hint="eastAsia"/>
        </w:rPr>
        <w:t>丙方：</w:t>
      </w:r>
      <w:r>
        <w:rPr>
          <w:rFonts w:hint="eastAsia"/>
          <w:u w:val="single"/>
        </w:rPr>
        <w:t xml:space="preserve">               </w:t>
      </w:r>
    </w:p>
    <w:p w14:paraId="03DE9962" w14:textId="77777777" w:rsidR="003E67EC" w:rsidRDefault="003E67EC">
      <w:pPr>
        <w:spacing w:line="40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电话：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                                              </w:t>
      </w:r>
      <w:r>
        <w:rPr>
          <w:rFonts w:hint="eastAsia"/>
        </w:rPr>
        <w:t>电话：</w:t>
      </w:r>
      <w:r>
        <w:rPr>
          <w:rFonts w:hint="eastAsia"/>
          <w:u w:val="single"/>
        </w:rPr>
        <w:t xml:space="preserve">               </w:t>
      </w:r>
    </w:p>
    <w:p w14:paraId="0DAEF529" w14:textId="77777777" w:rsidR="003E67EC" w:rsidRDefault="003E67EC" w:rsidP="00E07713">
      <w:pPr>
        <w:spacing w:line="400" w:lineRule="exact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</w:p>
    <w:sectPr w:rsidR="003E67EC">
      <w:pgSz w:w="11906" w:h="16838"/>
      <w:pgMar w:top="1020" w:right="680" w:bottom="794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3DDEC" w14:textId="77777777" w:rsidR="00936A60" w:rsidRDefault="00936A60" w:rsidP="00E07713">
      <w:r>
        <w:separator/>
      </w:r>
    </w:p>
  </w:endnote>
  <w:endnote w:type="continuationSeparator" w:id="0">
    <w:p w14:paraId="0EDFF596" w14:textId="77777777" w:rsidR="00936A60" w:rsidRDefault="00936A60" w:rsidP="00E07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1D287" w14:textId="77777777" w:rsidR="00936A60" w:rsidRDefault="00936A60" w:rsidP="00E07713">
      <w:r>
        <w:separator/>
      </w:r>
    </w:p>
  </w:footnote>
  <w:footnote w:type="continuationSeparator" w:id="0">
    <w:p w14:paraId="2AA2F0BB" w14:textId="77777777" w:rsidR="00936A60" w:rsidRDefault="00936A60" w:rsidP="00E07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6"/>
      <w:numFmt w:val="chineseCounting"/>
      <w:suff w:val="nothing"/>
      <w:lvlText w:val="第%1条"/>
      <w:lvlJc w:val="left"/>
    </w:lvl>
  </w:abstractNum>
  <w:num w:numId="1" w16cid:durableId="112820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E67EC"/>
    <w:rsid w:val="00924E42"/>
    <w:rsid w:val="00936A60"/>
    <w:rsid w:val="00E0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DF8A8"/>
  <w15:chartTrackingRefBased/>
  <w15:docId w15:val="{A0E1AE43-D716-46BF-96DD-406C6E11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ahei20b1">
    <w:name w:val="yahei20b1"/>
    <w:basedOn w:val="a0"/>
    <w:rPr>
      <w:sz w:val="30"/>
      <w:szCs w:val="30"/>
    </w:rPr>
  </w:style>
  <w:style w:type="character" w:customStyle="1" w:styleId="Char">
    <w:name w:val="页眉 Char"/>
    <w:basedOn w:val="a0"/>
    <w:link w:val="a3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1554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CHINA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家政服务合同</dc:title>
  <dc:subject/>
  <dc:creator>USER</dc:creator>
  <cp:keywords/>
  <dc:description/>
  <cp:lastModifiedBy>Administrator</cp:lastModifiedBy>
  <cp:revision>2</cp:revision>
  <cp:lastPrinted>2012-02-17T03:22:00Z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2052-6.6.0.2805</vt:lpwstr>
  </property>
</Properties>
</file>