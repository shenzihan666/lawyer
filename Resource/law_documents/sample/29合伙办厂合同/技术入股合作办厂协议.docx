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AB245" w14:textId="77777777" w:rsidR="00B776A0" w:rsidRDefault="00B776A0">
      <w:r>
        <w:t>技术入股合作办厂协议</w:t>
      </w:r>
    </w:p>
    <w:p w14:paraId="74E5E551" w14:textId="77777777" w:rsidR="00B776A0" w:rsidRDefault="00B776A0">
      <w:r>
        <w:t xml:space="preserve">　　</w:t>
      </w:r>
    </w:p>
    <w:p w14:paraId="329B55FA" w14:textId="77777777" w:rsidR="00B776A0" w:rsidRDefault="00B776A0"/>
    <w:p w14:paraId="0C3E33E9" w14:textId="77777777" w:rsidR="00B776A0" w:rsidRDefault="00B776A0">
      <w:r>
        <w:t>甲方：</w:t>
      </w:r>
    </w:p>
    <w:p w14:paraId="495A2E30" w14:textId="77777777" w:rsidR="00B776A0" w:rsidRDefault="00B776A0">
      <w:r>
        <w:t>乙方：</w:t>
      </w:r>
    </w:p>
    <w:p w14:paraId="23AAB84A" w14:textId="77777777" w:rsidR="00B776A0" w:rsidRDefault="00B776A0">
      <w:r>
        <w:t xml:space="preserve">　　甲乙双方在平等自愿的基础上经充分协商</w:t>
      </w:r>
      <w:r>
        <w:t>‌</w:t>
      </w:r>
      <w:r>
        <w:t>，就合作开办</w:t>
      </w:r>
      <w:r>
        <w:t>XX</w:t>
      </w:r>
      <w:r>
        <w:t>厂、明确合作各方的权利与责任事宜，特订立以下协议条款共同执行。</w:t>
      </w:r>
    </w:p>
    <w:p w14:paraId="676CA1FB" w14:textId="77777777" w:rsidR="00B776A0" w:rsidRDefault="00B776A0">
      <w:r>
        <w:t xml:space="preserve">　　一．合作方式：</w:t>
      </w:r>
    </w:p>
    <w:p w14:paraId="4D8F15BD" w14:textId="77777777" w:rsidR="00B776A0" w:rsidRDefault="00B776A0">
      <w:r>
        <w:t xml:space="preserve">　　甲方出资金，占股</w:t>
      </w:r>
      <w:r>
        <w:t>70%</w:t>
      </w:r>
      <w:r>
        <w:t>；乙方出技术，占股</w:t>
      </w:r>
      <w:r>
        <w:t>30%</w:t>
      </w:r>
      <w:r>
        <w:t>。</w:t>
      </w:r>
    </w:p>
    <w:p w14:paraId="0541E1A9" w14:textId="77777777" w:rsidR="00B776A0" w:rsidRDefault="00B776A0"/>
    <w:p w14:paraId="4B7AB662" w14:textId="77777777" w:rsidR="00B776A0" w:rsidRDefault="00B776A0">
      <w:r>
        <w:t>二．合作项目：</w:t>
      </w:r>
    </w:p>
    <w:p w14:paraId="3DB3AAF6" w14:textId="77777777" w:rsidR="00B776A0" w:rsidRDefault="00B776A0"/>
    <w:p w14:paraId="30B285A5" w14:textId="77777777" w:rsidR="00B776A0" w:rsidRDefault="00B776A0">
      <w:r>
        <w:t xml:space="preserve">　　三．合作时间</w:t>
      </w:r>
    </w:p>
    <w:p w14:paraId="4BBDE275" w14:textId="77777777" w:rsidR="00B776A0" w:rsidRDefault="00B776A0">
      <w:r>
        <w:t xml:space="preserve">　　暂定</w:t>
      </w:r>
      <w:r>
        <w:t>X</w:t>
      </w:r>
      <w:r>
        <w:t>年，自本合同签字生效之日算起。期满后双方如有继续合作的愿望，以本协议为基础修订签新协议。</w:t>
      </w:r>
    </w:p>
    <w:p w14:paraId="4EA58256" w14:textId="77777777" w:rsidR="00B776A0" w:rsidRDefault="00B776A0">
      <w:r>
        <w:t xml:space="preserve">　　四．合作分工：</w:t>
      </w:r>
    </w:p>
    <w:p w14:paraId="3E86034C" w14:textId="77777777" w:rsidR="00B776A0" w:rsidRDefault="00B776A0">
      <w:r>
        <w:t xml:space="preserve">　　</w:t>
      </w:r>
      <w:r>
        <w:t xml:space="preserve">1. </w:t>
      </w:r>
      <w:r>
        <w:t>乙方负责该项目技术开发，生产培训，生产监控，产品品管。其它由甲方负责（包括设备投资，物料采购，产品销售，产品配送，财务管理等）。</w:t>
      </w:r>
    </w:p>
    <w:p w14:paraId="36393D39" w14:textId="77777777" w:rsidR="00B776A0" w:rsidRDefault="00B776A0">
      <w:r>
        <w:t xml:space="preserve">　　</w:t>
      </w:r>
      <w:r>
        <w:t xml:space="preserve">2. </w:t>
      </w:r>
      <w:r>
        <w:t>各方保留每月审核该项目财务运营的权力，如对财务收支，损益有疑问，有权提出查证原始单据核对帐目。帐目可疑且当事人不能提出合理解释的，项目合作各方有权追究当事人的经济，法律责任。涉及该项目的支出、收入等一切帐目的各项原始收支单据须经各方签字认可，交财务管理员做帐。</w:t>
      </w:r>
    </w:p>
    <w:p w14:paraId="4CEE798A" w14:textId="77777777" w:rsidR="00B776A0" w:rsidRDefault="00B776A0">
      <w:r>
        <w:t xml:space="preserve">　　五．技术，市场保密：</w:t>
      </w:r>
    </w:p>
    <w:p w14:paraId="73B9880F" w14:textId="77777777" w:rsidR="00B776A0" w:rsidRDefault="00B776A0"/>
    <w:p w14:paraId="2FA59AFD" w14:textId="77777777" w:rsidR="00B776A0" w:rsidRDefault="00B776A0">
      <w:r>
        <w:t>合作期内未经项目合作各方同意，任何人不得将技术及市场内容转让，不得与项目合作双方以外的合作方进行合作或为他人人谋取利益，不得将技术泄密。违者项目合作方有权没收责任方相关收益，并追究责任方的经济法律责任。</w:t>
      </w:r>
    </w:p>
    <w:p w14:paraId="7F37B958" w14:textId="77777777" w:rsidR="00B776A0" w:rsidRDefault="00B776A0">
      <w:r>
        <w:t xml:space="preserve">　　六．收益分配：</w:t>
      </w:r>
    </w:p>
    <w:p w14:paraId="17CE5238" w14:textId="77777777" w:rsidR="00B776A0" w:rsidRDefault="00B776A0"/>
    <w:p w14:paraId="6134DB86" w14:textId="77777777" w:rsidR="00B776A0" w:rsidRDefault="00B776A0">
      <w:r>
        <w:t xml:space="preserve">1. </w:t>
      </w:r>
      <w:r>
        <w:t>该项目所得利润按合作方所占的不同股权比例按股分成，其中甲方占股权分成</w:t>
      </w:r>
      <w:r>
        <w:t>70%</w:t>
      </w:r>
      <w:r>
        <w:t>，乙方占股权分成</w:t>
      </w:r>
      <w:r>
        <w:t>30%</w:t>
      </w:r>
      <w:r>
        <w:t>。在保证项目正常运作的情况下，每年进行年终分红一次</w:t>
      </w:r>
      <w:r>
        <w:t>(</w:t>
      </w:r>
      <w:r>
        <w:t>每年元月对上一年度红利进行分成</w:t>
      </w:r>
      <w:r>
        <w:t>)</w:t>
      </w:r>
      <w:r>
        <w:t>。扩大业务运营如需要提留利润时，必须经过各方认可，且不得超过年度利润总额的</w:t>
      </w:r>
      <w:r>
        <w:t>30%</w:t>
      </w:r>
      <w:r>
        <w:t>。该提留按各方所占股权比例计为各方的的股本金投入。</w:t>
      </w:r>
    </w:p>
    <w:p w14:paraId="43D691D3" w14:textId="77777777" w:rsidR="00B776A0" w:rsidRDefault="00B776A0"/>
    <w:p w14:paraId="19A525F2" w14:textId="77777777" w:rsidR="00B776A0" w:rsidRDefault="00B776A0">
      <w:r>
        <w:t xml:space="preserve">2. </w:t>
      </w:r>
      <w:r>
        <w:t>考虑到乙方的个体情况，乙方有权预支薪酬，但该薪酬一半从乙方年终分红中予以扣除，另一半计入项目经营成本内。</w:t>
      </w:r>
    </w:p>
    <w:p w14:paraId="6FAD63AB" w14:textId="77777777" w:rsidR="00B776A0" w:rsidRDefault="00B776A0"/>
    <w:p w14:paraId="69D57E25" w14:textId="77777777" w:rsidR="00B776A0" w:rsidRDefault="00B776A0">
      <w:r>
        <w:t xml:space="preserve">3. </w:t>
      </w:r>
      <w:r>
        <w:t>甲方所出资金的固定资产部分按五年折旧，但流动资金部分不计利息。</w:t>
      </w:r>
    </w:p>
    <w:p w14:paraId="3E55485A" w14:textId="77777777" w:rsidR="00B776A0" w:rsidRDefault="00B776A0"/>
    <w:p w14:paraId="68C588A6" w14:textId="77777777" w:rsidR="00B776A0" w:rsidRDefault="00B776A0">
      <w:r>
        <w:t xml:space="preserve">4. </w:t>
      </w:r>
      <w:r>
        <w:t>产品质量问题造成的损失由乙方负责，销售管理不善造成的呆坏账损失由甲方负责。</w:t>
      </w:r>
    </w:p>
    <w:p w14:paraId="7D182DFB" w14:textId="77777777" w:rsidR="00B776A0" w:rsidRDefault="00B776A0">
      <w:r>
        <w:t xml:space="preserve">　　七．合作保障措施</w:t>
      </w:r>
    </w:p>
    <w:p w14:paraId="23A8E2AF" w14:textId="77777777" w:rsidR="00B776A0" w:rsidRDefault="00B776A0">
      <w:r>
        <w:t xml:space="preserve">　　</w:t>
      </w:r>
      <w:r>
        <w:t xml:space="preserve">1. </w:t>
      </w:r>
      <w:r>
        <w:t>在合作期内，项目合作双方中任一方未经其对方协商认可擅自退出该合作项目，责任方同时赔偿被侵害方的投入损失及其他合作期内应得收益</w:t>
      </w:r>
      <w:r>
        <w:t>(</w:t>
      </w:r>
      <w:r>
        <w:t>具体为：按合作之日起至产生变故时为止的被侵害方应得的收益平均值计算，责任方赔付被侵害方剩余合同期的总收益</w:t>
      </w:r>
      <w:r>
        <w:t>)</w:t>
      </w:r>
      <w:r>
        <w:t>。</w:t>
      </w:r>
      <w:r>
        <w:lastRenderedPageBreak/>
        <w:t>并且必须遵守技术，市场保密条款，两年内不得在当地使用或经营本项目的同类技术内容及市场内容。否则项目合作各方有权追究违约方的一切经济，法律责任。</w:t>
      </w:r>
    </w:p>
    <w:p w14:paraId="210D07A7" w14:textId="77777777" w:rsidR="00B776A0" w:rsidRDefault="00B776A0">
      <w:r>
        <w:t xml:space="preserve">　　</w:t>
      </w:r>
      <w:r>
        <w:t xml:space="preserve">2. </w:t>
      </w:r>
      <w:r>
        <w:t>在合作期内因战争，灾害，疾病等不可抗力因素导致项目合作解散或合作期满各合作方不再合作，该项目技术内容归双方所有。</w:t>
      </w:r>
    </w:p>
    <w:p w14:paraId="0BEB4E5D" w14:textId="77777777" w:rsidR="00B776A0" w:rsidRDefault="00B776A0">
      <w:r>
        <w:t xml:space="preserve">　　</w:t>
      </w:r>
      <w:r>
        <w:t xml:space="preserve">3. </w:t>
      </w:r>
      <w:r>
        <w:t>合作方如有一方违反本合同，则其它方有权取消与违约方的合作并追究违约方的一切经济，法律责任。</w:t>
      </w:r>
    </w:p>
    <w:p w14:paraId="5D29FE34" w14:textId="77777777" w:rsidR="00B776A0" w:rsidRDefault="00B776A0">
      <w:r>
        <w:t xml:space="preserve">　　八．其它未尽事宜经双方共同协商后作补充，补充条款同具本合同法律效力。</w:t>
      </w:r>
    </w:p>
    <w:p w14:paraId="2F0A087A" w14:textId="77777777" w:rsidR="00B776A0" w:rsidRDefault="00B776A0">
      <w:r>
        <w:t xml:space="preserve">　　九．本合同一式二份，甲乙双方各一份。</w:t>
      </w:r>
    </w:p>
    <w:p w14:paraId="2EF40644" w14:textId="77777777" w:rsidR="00B776A0" w:rsidRDefault="00B776A0">
      <w:r>
        <w:t xml:space="preserve">　　</w:t>
      </w:r>
    </w:p>
    <w:p w14:paraId="62A11F4A" w14:textId="77777777" w:rsidR="00B776A0" w:rsidRDefault="00B776A0">
      <w:r>
        <w:t xml:space="preserve">　　甲方：</w:t>
      </w:r>
      <w:r>
        <w:t>*** (</w:t>
      </w:r>
      <w:r>
        <w:t>签字</w:t>
      </w:r>
      <w:r>
        <w:t xml:space="preserve">)                 </w:t>
      </w:r>
      <w:r>
        <w:t>乙方：</w:t>
      </w:r>
      <w:r>
        <w:t>*** (</w:t>
      </w:r>
      <w:r>
        <w:t>签字</w:t>
      </w:r>
      <w:r>
        <w:t>)</w:t>
      </w:r>
    </w:p>
    <w:p w14:paraId="5A3A49C0" w14:textId="77777777" w:rsidR="00B776A0" w:rsidRDefault="00B776A0">
      <w:r>
        <w:t xml:space="preserve">　　</w:t>
      </w:r>
    </w:p>
    <w:p w14:paraId="092C2BDC" w14:textId="77777777" w:rsidR="00B776A0" w:rsidRDefault="00B776A0">
      <w:r>
        <w:t xml:space="preserve">　　日期：</w:t>
      </w:r>
      <w:r>
        <w:t xml:space="preserve">                          </w:t>
      </w:r>
      <w:r>
        <w:t>日期：</w:t>
      </w:r>
    </w:p>
    <w:p w14:paraId="7E9B59FB" w14:textId="77777777" w:rsidR="00B776A0" w:rsidRDefault="00B776A0">
      <w:r>
        <w:t xml:space="preserve">　　</w:t>
      </w:r>
    </w:p>
    <w:p w14:paraId="28D7E1D4" w14:textId="77777777" w:rsidR="00B776A0" w:rsidRDefault="00B776A0"/>
    <w:sectPr w:rsidR="00B776A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96B4" w14:textId="77777777" w:rsidR="00B776A0" w:rsidRDefault="00B776A0" w:rsidP="005C29AC">
      <w:r>
        <w:separator/>
      </w:r>
    </w:p>
  </w:endnote>
  <w:endnote w:type="continuationSeparator" w:id="0">
    <w:p w14:paraId="54E8E438" w14:textId="77777777" w:rsidR="00B776A0" w:rsidRDefault="00B776A0" w:rsidP="005C2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E23F" w14:textId="77777777" w:rsidR="00B776A0" w:rsidRDefault="00B776A0" w:rsidP="005C29AC">
      <w:r>
        <w:separator/>
      </w:r>
    </w:p>
  </w:footnote>
  <w:footnote w:type="continuationSeparator" w:id="0">
    <w:p w14:paraId="490AF8D4" w14:textId="77777777" w:rsidR="00B776A0" w:rsidRDefault="00B776A0" w:rsidP="005C29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5C29AC"/>
    <w:rsid w:val="00B77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ED700"/>
  <w15:chartTrackingRefBased/>
  <w15:docId w15:val="{C4F3F717-C797-4F36-8583-1D740704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2</Pages>
  <Words>192</Words>
  <Characters>1098</Characters>
  <Application>Microsoft Office Word</Application>
  <DocSecurity>4</DocSecurity>
  <PresentationFormat/>
  <Lines>9</Lines>
  <Paragraphs>2</Paragraphs>
  <Slides>0</Slides>
  <Notes>0</Notes>
  <HiddenSlides>0</HiddenSlides>
  <MMClips>0</MMClips>
  <ScaleCrop>false</ScaleCrop>
  <Manager/>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技术入股合作办厂协议</dc:title>
  <dc:subject/>
  <dc:creator>Administrator</dc:creator>
  <cp:keywords/>
  <dc:description/>
  <cp:lastModifiedBy>Administrator</cp:lastModifiedBy>
  <cp:revision>2</cp:revision>
  <cp:lastPrinted>1899-12-30T00:00:00Z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